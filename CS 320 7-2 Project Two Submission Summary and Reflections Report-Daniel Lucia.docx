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CC14E" w14:textId="77777777" w:rsidR="00B454B7" w:rsidRDefault="00B454B7" w:rsidP="001D5854">
      <w:pPr>
        <w:pStyle w:val="BodyText"/>
      </w:pPr>
    </w:p>
    <w:p w14:paraId="4500C4D9" w14:textId="77777777" w:rsidR="00B454B7" w:rsidRDefault="00B454B7" w:rsidP="001D5854">
      <w:pPr>
        <w:pStyle w:val="BodyText"/>
      </w:pPr>
    </w:p>
    <w:p w14:paraId="498C9ECF" w14:textId="77777777" w:rsidR="00B454B7" w:rsidRDefault="00B454B7" w:rsidP="001D5854">
      <w:pPr>
        <w:pStyle w:val="BodyText"/>
      </w:pPr>
    </w:p>
    <w:p w14:paraId="32B54D35" w14:textId="77777777" w:rsidR="00B454B7" w:rsidRDefault="00B454B7" w:rsidP="001D5854">
      <w:pPr>
        <w:pStyle w:val="BodyText"/>
      </w:pPr>
    </w:p>
    <w:p w14:paraId="705FB435" w14:textId="77777777" w:rsidR="00B454B7" w:rsidRDefault="00B454B7" w:rsidP="001D5854">
      <w:pPr>
        <w:pStyle w:val="BodyText"/>
      </w:pPr>
    </w:p>
    <w:p w14:paraId="229139CF" w14:textId="77777777" w:rsidR="00B454B7" w:rsidRDefault="00B454B7" w:rsidP="001D5854">
      <w:pPr>
        <w:pStyle w:val="BodyText"/>
      </w:pPr>
    </w:p>
    <w:p w14:paraId="38638B0C" w14:textId="77777777" w:rsidR="00B454B7" w:rsidRDefault="00B454B7" w:rsidP="001D5854">
      <w:pPr>
        <w:pStyle w:val="BodyText"/>
      </w:pPr>
    </w:p>
    <w:p w14:paraId="5DDA24D2" w14:textId="77777777" w:rsidR="00B454B7" w:rsidRDefault="00B454B7" w:rsidP="001D5854">
      <w:pPr>
        <w:pStyle w:val="BodyText"/>
      </w:pPr>
    </w:p>
    <w:p w14:paraId="14C387D9" w14:textId="77777777" w:rsidR="00B454B7" w:rsidRDefault="00B454B7" w:rsidP="001D5854">
      <w:pPr>
        <w:pStyle w:val="BodyText"/>
      </w:pPr>
    </w:p>
    <w:p w14:paraId="75BCD327" w14:textId="1A4F06EE" w:rsidR="00E541B3" w:rsidRPr="00E541B3" w:rsidRDefault="00E541B3" w:rsidP="00E541B3">
      <w:pPr>
        <w:pStyle w:val="Heading1"/>
        <w:rPr>
          <w:rFonts w:eastAsia="SimSun"/>
          <w:b/>
          <w:bCs/>
        </w:rPr>
      </w:pPr>
      <w:bookmarkStart w:id="0" w:name="bkPaperTitl"/>
      <w:bookmarkEnd w:id="0"/>
      <w:r w:rsidRPr="00E541B3">
        <w:rPr>
          <w:rFonts w:eastAsia="SimSun"/>
          <w:b/>
          <w:bCs/>
        </w:rPr>
        <w:t>7-2 Project Two</w:t>
      </w:r>
      <w:r>
        <w:rPr>
          <w:rFonts w:eastAsia="SimSun"/>
          <w:b/>
          <w:bCs/>
        </w:rPr>
        <w:t xml:space="preserve"> Submission:</w:t>
      </w:r>
      <w:r w:rsidRPr="00E541B3">
        <w:t xml:space="preserve"> </w:t>
      </w:r>
      <w:r w:rsidRPr="00E541B3">
        <w:rPr>
          <w:rFonts w:eastAsia="SimSun"/>
          <w:b/>
          <w:bCs/>
        </w:rPr>
        <w:t>Summary and Reflections Report</w:t>
      </w:r>
    </w:p>
    <w:p w14:paraId="4FEA73DE" w14:textId="2B5BA45A" w:rsidR="00E541B3" w:rsidRPr="0018528C" w:rsidRDefault="00E541B3" w:rsidP="00E541B3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Lucia</w:t>
      </w:r>
    </w:p>
    <w:p w14:paraId="706BFE5C" w14:textId="77777777" w:rsidR="00E541B3" w:rsidRPr="0018528C" w:rsidRDefault="00E541B3" w:rsidP="00E541B3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 New Hampshire University</w:t>
      </w:r>
    </w:p>
    <w:p w14:paraId="61C9DE6B" w14:textId="77777777" w:rsidR="00E541B3" w:rsidRDefault="00E541B3" w:rsidP="00E541B3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E541B3">
        <w:rPr>
          <w:rFonts w:ascii="Times New Roman" w:hAnsi="Times New Roman" w:cs="Times New Roman"/>
          <w:sz w:val="24"/>
          <w:szCs w:val="24"/>
        </w:rPr>
        <w:t>CS-320 Software Test Automation</w:t>
      </w:r>
    </w:p>
    <w:p w14:paraId="60B06A95" w14:textId="23701490" w:rsidR="00E541B3" w:rsidRDefault="00E541B3" w:rsidP="00E541B3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E541B3">
        <w:rPr>
          <w:rFonts w:ascii="Times New Roman" w:hAnsi="Times New Roman" w:cs="Times New Roman"/>
          <w:sz w:val="24"/>
          <w:szCs w:val="24"/>
        </w:rPr>
        <w:t xml:space="preserve">Professor </w:t>
      </w:r>
      <w:r w:rsidR="002817B1" w:rsidRPr="002817B1">
        <w:rPr>
          <w:rFonts w:ascii="Times New Roman" w:hAnsi="Times New Roman" w:cs="Times New Roman"/>
          <w:sz w:val="24"/>
          <w:szCs w:val="24"/>
        </w:rPr>
        <w:t>Ramsey Kraya</w:t>
      </w:r>
    </w:p>
    <w:p w14:paraId="1C97222E" w14:textId="689A597D" w:rsidR="00E541B3" w:rsidRPr="0018528C" w:rsidRDefault="00E541B3" w:rsidP="00E541B3">
      <w:pPr>
        <w:pStyle w:val="Sub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15, 2023</w:t>
      </w:r>
    </w:p>
    <w:p w14:paraId="6D06F6FB" w14:textId="77777777" w:rsidR="00E541B3" w:rsidRPr="0018528C" w:rsidRDefault="00E541B3" w:rsidP="00E541B3">
      <w:pPr>
        <w:pStyle w:val="Title2"/>
        <w:jc w:val="left"/>
        <w:rPr>
          <w:rFonts w:ascii="Times New Roman" w:eastAsia="Calibri" w:hAnsi="Times New Roman"/>
          <w:sz w:val="24"/>
        </w:rPr>
      </w:pPr>
    </w:p>
    <w:p w14:paraId="3F3DE4D5" w14:textId="77777777" w:rsidR="00E541B3" w:rsidRPr="0018528C" w:rsidRDefault="00E541B3" w:rsidP="00E541B3">
      <w:pPr>
        <w:pStyle w:val="Title2"/>
        <w:jc w:val="left"/>
        <w:rPr>
          <w:rFonts w:ascii="Times New Roman" w:eastAsia="Calibri" w:hAnsi="Times New Roman"/>
          <w:sz w:val="24"/>
        </w:rPr>
      </w:pPr>
    </w:p>
    <w:p w14:paraId="0CF69C3D" w14:textId="77F8971A" w:rsidR="00E541B3" w:rsidRPr="0018528C" w:rsidRDefault="00E541B3" w:rsidP="00E541B3">
      <w:pPr>
        <w:rPr>
          <w:rFonts w:ascii="Times New Roman" w:eastAsia="Calibri" w:hAnsi="Times New Roman"/>
        </w:rPr>
      </w:pPr>
    </w:p>
    <w:p w14:paraId="3EA7FF3A" w14:textId="77777777" w:rsidR="00E541B3" w:rsidRDefault="00E541B3" w:rsidP="00E541B3">
      <w:pPr>
        <w:pStyle w:val="Heading1"/>
        <w:jc w:val="left"/>
        <w:rPr>
          <w:rFonts w:eastAsia="SimSun"/>
          <w:b/>
          <w:bCs/>
        </w:rPr>
      </w:pPr>
    </w:p>
    <w:p w14:paraId="209D3ED1" w14:textId="77777777" w:rsidR="00E541B3" w:rsidRDefault="00E541B3" w:rsidP="00E541B3">
      <w:pPr>
        <w:pStyle w:val="BodyText"/>
        <w:ind w:firstLine="0"/>
        <w:rPr>
          <w:rFonts w:eastAsia="SimSun"/>
        </w:rPr>
      </w:pPr>
    </w:p>
    <w:p w14:paraId="78C8AC6E" w14:textId="77777777" w:rsidR="00E541B3" w:rsidRDefault="00E541B3" w:rsidP="00E541B3">
      <w:pPr>
        <w:pStyle w:val="BodyText"/>
        <w:ind w:firstLine="0"/>
        <w:rPr>
          <w:rFonts w:eastAsia="SimSun"/>
        </w:rPr>
      </w:pPr>
    </w:p>
    <w:p w14:paraId="23C80B82" w14:textId="77777777" w:rsidR="00E541B3" w:rsidRDefault="00E541B3" w:rsidP="00E541B3">
      <w:pPr>
        <w:pStyle w:val="BodyText"/>
        <w:ind w:firstLine="0"/>
        <w:rPr>
          <w:rFonts w:eastAsia="SimSun"/>
        </w:rPr>
      </w:pPr>
    </w:p>
    <w:p w14:paraId="3ECFCB08" w14:textId="77777777" w:rsidR="00E541B3" w:rsidRDefault="00E541B3" w:rsidP="00E541B3">
      <w:pPr>
        <w:pStyle w:val="BodyText"/>
        <w:ind w:firstLine="0"/>
        <w:rPr>
          <w:rFonts w:eastAsia="SimSun"/>
        </w:rPr>
      </w:pPr>
    </w:p>
    <w:p w14:paraId="31DAE989" w14:textId="77777777" w:rsidR="00E541B3" w:rsidRPr="00E541B3" w:rsidRDefault="00E541B3" w:rsidP="00E541B3">
      <w:pPr>
        <w:pStyle w:val="BodyText"/>
        <w:ind w:firstLine="0"/>
        <w:rPr>
          <w:rFonts w:eastAsia="SimSun"/>
        </w:rPr>
      </w:pPr>
    </w:p>
    <w:p w14:paraId="2316D0F8" w14:textId="0FF02367" w:rsidR="001D5854" w:rsidRDefault="00E541B3" w:rsidP="00E541B3">
      <w:pPr>
        <w:pStyle w:val="Heading1"/>
        <w:rPr>
          <w:rFonts w:eastAsia="SimSun"/>
          <w:b/>
          <w:bCs/>
        </w:rPr>
      </w:pPr>
      <w:r w:rsidRPr="00E541B3">
        <w:rPr>
          <w:rFonts w:eastAsia="SimSun"/>
          <w:b/>
          <w:bCs/>
        </w:rPr>
        <w:lastRenderedPageBreak/>
        <w:t>7-2 Project Two</w:t>
      </w:r>
      <w:r>
        <w:rPr>
          <w:rFonts w:eastAsia="SimSun"/>
          <w:b/>
          <w:bCs/>
        </w:rPr>
        <w:t xml:space="preserve"> Submission:</w:t>
      </w:r>
      <w:r w:rsidRPr="00E541B3">
        <w:t xml:space="preserve"> </w:t>
      </w:r>
      <w:r w:rsidRPr="00E541B3">
        <w:rPr>
          <w:rFonts w:eastAsia="SimSun"/>
          <w:b/>
          <w:bCs/>
        </w:rPr>
        <w:t>Summary and Reflections Report</w:t>
      </w:r>
    </w:p>
    <w:p w14:paraId="48369095" w14:textId="22F23662" w:rsidR="007E6FF5" w:rsidRDefault="00E541B3" w:rsidP="00B07252">
      <w:pPr>
        <w:pStyle w:val="BodyText"/>
        <w:ind w:firstLine="720"/>
        <w:jc w:val="both"/>
      </w:pPr>
      <w:r>
        <w:t>Testing is</w:t>
      </w:r>
      <w:r w:rsidR="001E5BEE">
        <w:t xml:space="preserve"> </w:t>
      </w:r>
      <w:r>
        <w:t>one of the most important phases of the software development life</w:t>
      </w:r>
      <w:r w:rsidR="0091717C">
        <w:t xml:space="preserve"> </w:t>
      </w:r>
      <w:r>
        <w:t xml:space="preserve">cycle </w:t>
      </w:r>
      <w:r w:rsidR="0047406D">
        <w:t xml:space="preserve">or </w:t>
      </w:r>
      <w:r>
        <w:t xml:space="preserve">SDLC. </w:t>
      </w:r>
      <w:r w:rsidR="0047406D">
        <w:t>It is essential that t</w:t>
      </w:r>
      <w:r>
        <w:t xml:space="preserve">esting be conducted </w:t>
      </w:r>
      <w:r w:rsidR="00F62C8A">
        <w:t>thoroughly and</w:t>
      </w:r>
      <w:r>
        <w:t xml:space="preserve"> methodical</w:t>
      </w:r>
      <w:r w:rsidR="00F62C8A">
        <w:t>ly,</w:t>
      </w:r>
      <w:r>
        <w:t xml:space="preserve"> </w:t>
      </w:r>
      <w:r w:rsidR="00F62C8A">
        <w:t>this</w:t>
      </w:r>
      <w:r>
        <w:t xml:space="preserve"> </w:t>
      </w:r>
      <w:r w:rsidR="00F62C8A">
        <w:t>ensures</w:t>
      </w:r>
      <w:r>
        <w:t xml:space="preserve"> that </w:t>
      </w:r>
      <w:r w:rsidR="0091717C">
        <w:t>all</w:t>
      </w:r>
      <w:r>
        <w:t xml:space="preserve"> the</w:t>
      </w:r>
      <w:r w:rsidR="0091717C">
        <w:t xml:space="preserve"> </w:t>
      </w:r>
      <w:r>
        <w:t xml:space="preserve">requirements for </w:t>
      </w:r>
      <w:r w:rsidR="00E232FB">
        <w:t>any</w:t>
      </w:r>
      <w:r>
        <w:t xml:space="preserve"> project </w:t>
      </w:r>
      <w:r w:rsidR="00E232FB">
        <w:t>are</w:t>
      </w:r>
      <w:r>
        <w:t xml:space="preserve"> satisfied. </w:t>
      </w:r>
      <w:r w:rsidR="00506B8C">
        <w:t>I</w:t>
      </w:r>
      <w:r>
        <w:t xml:space="preserve">t is </w:t>
      </w:r>
      <w:r w:rsidR="00684982">
        <w:t xml:space="preserve">also </w:t>
      </w:r>
      <w:r>
        <w:t>imperative to be</w:t>
      </w:r>
      <w:r w:rsidR="0091717C">
        <w:t xml:space="preserve"> </w:t>
      </w:r>
      <w:r>
        <w:t xml:space="preserve">thorough to </w:t>
      </w:r>
      <w:r w:rsidR="00684982">
        <w:t>make sure</w:t>
      </w:r>
      <w:r>
        <w:t xml:space="preserve"> </w:t>
      </w:r>
      <w:r w:rsidR="00684982">
        <w:t>any</w:t>
      </w:r>
      <w:r>
        <w:t xml:space="preserve"> bugs </w:t>
      </w:r>
      <w:r w:rsidR="00684982">
        <w:t>or</w:t>
      </w:r>
      <w:r>
        <w:t xml:space="preserve"> defects</w:t>
      </w:r>
      <w:r w:rsidR="00684982">
        <w:t xml:space="preserve"> found during testing</w:t>
      </w:r>
      <w:r>
        <w:t xml:space="preserve"> </w:t>
      </w:r>
      <w:r w:rsidR="000A7EC3">
        <w:t>can be</w:t>
      </w:r>
      <w:r>
        <w:t xml:space="preserve"> resolved and the software can continue </w:t>
      </w:r>
      <w:r w:rsidR="00E2706F">
        <w:t>in</w:t>
      </w:r>
      <w:r>
        <w:t>to the</w:t>
      </w:r>
      <w:r w:rsidR="0091717C">
        <w:t xml:space="preserve"> </w:t>
      </w:r>
      <w:r>
        <w:t xml:space="preserve">next stage of development. There </w:t>
      </w:r>
      <w:r w:rsidR="000F789A">
        <w:t>are many different</w:t>
      </w:r>
      <w:r>
        <w:t xml:space="preserve"> testing</w:t>
      </w:r>
      <w:r w:rsidR="0091717C">
        <w:t xml:space="preserve"> </w:t>
      </w:r>
      <w:r>
        <w:t xml:space="preserve">techniques out there </w:t>
      </w:r>
      <w:r w:rsidR="00C96D4C">
        <w:t>for example</w:t>
      </w:r>
      <w:r>
        <w:t xml:space="preserve"> static and dynamic testing. Static testing is </w:t>
      </w:r>
      <w:r w:rsidR="00AE1C55">
        <w:t>used to test</w:t>
      </w:r>
      <w:r w:rsidR="00F11ECB">
        <w:t xml:space="preserve"> the</w:t>
      </w:r>
      <w:r w:rsidR="00FC2CE2">
        <w:t xml:space="preserve"> program</w:t>
      </w:r>
      <w:r w:rsidR="0091717C">
        <w:t xml:space="preserve"> </w:t>
      </w:r>
      <w:r>
        <w:t>without</w:t>
      </w:r>
      <w:r w:rsidR="00FC2CE2">
        <w:t xml:space="preserve"> </w:t>
      </w:r>
      <w:r w:rsidR="00FF4B1D">
        <w:t>running</w:t>
      </w:r>
      <w:r>
        <w:t xml:space="preserve"> the</w:t>
      </w:r>
      <w:r w:rsidR="00FF4B1D">
        <w:t xml:space="preserve"> actual</w:t>
      </w:r>
      <w:r>
        <w:t xml:space="preserve"> code and is designed to find errors early in the software production process</w:t>
      </w:r>
      <w:r w:rsidR="00CF7654">
        <w:t xml:space="preserve"> that dynamic testing </w:t>
      </w:r>
      <w:r w:rsidR="000430E7">
        <w:t>cannot</w:t>
      </w:r>
      <w:r>
        <w:t>.</w:t>
      </w:r>
      <w:r w:rsidR="00B07252">
        <w:t xml:space="preserve"> </w:t>
      </w:r>
      <w:r>
        <w:t>Dynamic testing</w:t>
      </w:r>
      <w:r w:rsidR="00F83AAF">
        <w:t xml:space="preserve"> on the other hand</w:t>
      </w:r>
      <w:r>
        <w:t xml:space="preserve"> is performed after</w:t>
      </w:r>
      <w:r w:rsidR="008C3A64">
        <w:t xml:space="preserve"> the code has been</w:t>
      </w:r>
      <w:r>
        <w:t xml:space="preserve"> execut</w:t>
      </w:r>
      <w:r w:rsidR="008C3A64">
        <w:t>ed</w:t>
      </w:r>
      <w:r>
        <w:t xml:space="preserve"> and is </w:t>
      </w:r>
      <w:r w:rsidR="00700991">
        <w:t>designed</w:t>
      </w:r>
      <w:r>
        <w:t xml:space="preserve"> to make sure the code is</w:t>
      </w:r>
      <w:r w:rsidR="0091717C">
        <w:t xml:space="preserve"> </w:t>
      </w:r>
      <w:r>
        <w:t xml:space="preserve">free of defects and bugs and </w:t>
      </w:r>
      <w:r w:rsidR="00D82AE7">
        <w:t xml:space="preserve">that it </w:t>
      </w:r>
      <w:r>
        <w:t>satisfies the client’s requirements.</w:t>
      </w:r>
    </w:p>
    <w:p w14:paraId="295B472E" w14:textId="77777777" w:rsidR="00E5064E" w:rsidRDefault="00FE5443" w:rsidP="00E5064E">
      <w:pPr>
        <w:pStyle w:val="BodyText"/>
        <w:ind w:firstLine="720"/>
        <w:jc w:val="both"/>
      </w:pPr>
      <w:r>
        <w:t xml:space="preserve">While developing my </w:t>
      </w:r>
      <w:r w:rsidR="00A96C5F">
        <w:t>program I tried t</w:t>
      </w:r>
      <w:r w:rsidR="00E541B3">
        <w:t>o ensure</w:t>
      </w:r>
      <w:r w:rsidR="00A96C5F">
        <w:t xml:space="preserve"> that</w:t>
      </w:r>
      <w:r w:rsidR="00E541B3">
        <w:t xml:space="preserve"> my code covered </w:t>
      </w:r>
      <w:r w:rsidR="0091717C">
        <w:t>all</w:t>
      </w:r>
      <w:r w:rsidR="00E541B3">
        <w:t xml:space="preserve"> the specified requirements</w:t>
      </w:r>
      <w:r w:rsidR="00A96C5F">
        <w:t>. To</w:t>
      </w:r>
      <w:r w:rsidR="00E541B3">
        <w:t xml:space="preserve"> </w:t>
      </w:r>
      <w:r w:rsidR="009F21A2">
        <w:t xml:space="preserve">do this </w:t>
      </w:r>
      <w:r w:rsidR="00E541B3">
        <w:t>I focused on creating test</w:t>
      </w:r>
      <w:r w:rsidR="009F21A2">
        <w:t>s</w:t>
      </w:r>
      <w:r w:rsidR="0091717C">
        <w:t xml:space="preserve"> </w:t>
      </w:r>
      <w:r w:rsidR="00E541B3">
        <w:t xml:space="preserve">for each </w:t>
      </w:r>
      <w:r w:rsidR="009F21A2">
        <w:t>object</w:t>
      </w:r>
      <w:r w:rsidR="00EB2932">
        <w:t xml:space="preserve"> and function</w:t>
      </w:r>
      <w:r w:rsidR="009F21A2">
        <w:t xml:space="preserve"> </w:t>
      </w:r>
      <w:r w:rsidR="004D1C9F">
        <w:t>within</w:t>
      </w:r>
      <w:r w:rsidR="009F21A2">
        <w:t xml:space="preserve"> </w:t>
      </w:r>
      <w:r w:rsidR="00EB2932">
        <w:t>the</w:t>
      </w:r>
      <w:r w:rsidR="004D1C9F">
        <w:t xml:space="preserve"> class</w:t>
      </w:r>
      <w:r w:rsidR="00EB2932">
        <w:t>es</w:t>
      </w:r>
      <w:r w:rsidR="00E541B3">
        <w:t xml:space="preserve"> in the project. Another important part of my testing process was to ensure that I</w:t>
      </w:r>
      <w:r w:rsidR="0091717C">
        <w:t xml:space="preserve"> </w:t>
      </w:r>
      <w:r w:rsidR="00E541B3">
        <w:t>kept everything organized</w:t>
      </w:r>
      <w:r w:rsidR="00F64810">
        <w:t xml:space="preserve"> and logical</w:t>
      </w:r>
      <w:r w:rsidR="00E541B3">
        <w:t xml:space="preserve">. </w:t>
      </w:r>
      <w:r w:rsidR="00F64810">
        <w:t>For</w:t>
      </w:r>
      <w:r w:rsidR="00E541B3">
        <w:t xml:space="preserve"> this, I employed a naming structure that was</w:t>
      </w:r>
      <w:r w:rsidR="0091717C">
        <w:t xml:space="preserve"> </w:t>
      </w:r>
      <w:r w:rsidR="00294355">
        <w:t>like</w:t>
      </w:r>
      <w:r w:rsidR="00E541B3">
        <w:t xml:space="preserve"> the one I used for the </w:t>
      </w:r>
      <w:r w:rsidR="00012E75">
        <w:t>objects</w:t>
      </w:r>
      <w:r w:rsidR="008615DF">
        <w:t xml:space="preserve"> and functions</w:t>
      </w:r>
      <w:r w:rsidR="00012E75">
        <w:t xml:space="preserve"> </w:t>
      </w:r>
      <w:r w:rsidR="00E541B3">
        <w:t xml:space="preserve">to make sure </w:t>
      </w:r>
      <w:r w:rsidR="00CF527F">
        <w:t xml:space="preserve">it was </w:t>
      </w:r>
      <w:r w:rsidR="00AF6DB8">
        <w:t>easy</w:t>
      </w:r>
      <w:r w:rsidR="00CF527F">
        <w:t xml:space="preserve"> to understand and follow</w:t>
      </w:r>
      <w:r w:rsidR="00AF6DB8">
        <w:t xml:space="preserve"> which object and function I was testing. </w:t>
      </w:r>
      <w:r w:rsidR="00E541B3">
        <w:t>When</w:t>
      </w:r>
      <w:r w:rsidR="0091717C">
        <w:t xml:space="preserve"> </w:t>
      </w:r>
      <w:r w:rsidR="0014491C">
        <w:t>working on</w:t>
      </w:r>
      <w:r w:rsidR="00E541B3">
        <w:t xml:space="preserve"> the cod</w:t>
      </w:r>
      <w:r w:rsidR="0014491C">
        <w:t>e for my</w:t>
      </w:r>
      <w:r w:rsidR="00E541B3">
        <w:t xml:space="preserve"> projects, I made it a priority to </w:t>
      </w:r>
      <w:r w:rsidR="005D0AF5">
        <w:t>frequently</w:t>
      </w:r>
      <w:r w:rsidR="00E541B3">
        <w:t xml:space="preserve"> compare my code</w:t>
      </w:r>
      <w:r w:rsidR="0091717C">
        <w:t xml:space="preserve"> </w:t>
      </w:r>
      <w:r w:rsidR="00E541B3">
        <w:t xml:space="preserve">to the list of requirements to make sure I </w:t>
      </w:r>
      <w:r w:rsidR="0091717C">
        <w:t>did not</w:t>
      </w:r>
      <w:r w:rsidR="00E541B3">
        <w:t xml:space="preserve"> miss anything. </w:t>
      </w:r>
      <w:r w:rsidR="00387F53">
        <w:t xml:space="preserve">Since this was my </w:t>
      </w:r>
      <w:r w:rsidR="00CA49C9">
        <w:t>first-time</w:t>
      </w:r>
      <w:r w:rsidR="00387F53">
        <w:t xml:space="preserve"> using Junit </w:t>
      </w:r>
      <w:r w:rsidR="00CA49C9">
        <w:t>testing,</w:t>
      </w:r>
      <w:r w:rsidR="00387F53">
        <w:t xml:space="preserve"> I missed a few </w:t>
      </w:r>
      <w:r w:rsidR="00CA49C9">
        <w:t xml:space="preserve">things but did my best to improve through each project. </w:t>
      </w:r>
    </w:p>
    <w:p w14:paraId="56DD2F9F" w14:textId="1FFC2021" w:rsidR="003A590F" w:rsidRDefault="00E5064E" w:rsidP="00E5064E">
      <w:pPr>
        <w:pStyle w:val="BodyText"/>
        <w:ind w:firstLine="720"/>
        <w:jc w:val="both"/>
      </w:pPr>
      <w:r>
        <w:t>I</w:t>
      </w:r>
      <w:r w:rsidR="00E541B3">
        <w:t>nitially</w:t>
      </w:r>
      <w:r w:rsidR="005D1FA4">
        <w:t>, when I first</w:t>
      </w:r>
      <w:r w:rsidR="00E541B3">
        <w:t xml:space="preserve"> started working on my </w:t>
      </w:r>
      <w:r w:rsidR="004029F2">
        <w:t>tests</w:t>
      </w:r>
      <w:r w:rsidR="00E541B3">
        <w:t>, I thought that if I created a good enough</w:t>
      </w:r>
      <w:r w:rsidR="0091717C">
        <w:t xml:space="preserve"> </w:t>
      </w:r>
      <w:r w:rsidR="00E541B3">
        <w:t xml:space="preserve">test then I </w:t>
      </w:r>
      <w:r w:rsidR="00447E91">
        <w:t>would not</w:t>
      </w:r>
      <w:r w:rsidR="00E541B3">
        <w:t xml:space="preserve"> find any errors. However, as I learned more</w:t>
      </w:r>
      <w:r w:rsidR="0091717C">
        <w:t xml:space="preserve"> </w:t>
      </w:r>
      <w:r w:rsidR="00E541B3">
        <w:t xml:space="preserve">about testing, I </w:t>
      </w:r>
      <w:r w:rsidR="00485DEB">
        <w:t>realized</w:t>
      </w:r>
      <w:r w:rsidR="00E541B3">
        <w:t xml:space="preserve"> that a successful </w:t>
      </w:r>
      <w:proofErr w:type="gramStart"/>
      <w:r w:rsidR="00485DEB">
        <w:t>actually mea</w:t>
      </w:r>
      <w:r w:rsidR="007275CA">
        <w:t>ns</w:t>
      </w:r>
      <w:proofErr w:type="gramEnd"/>
      <w:r w:rsidR="00E541B3">
        <w:t xml:space="preserve"> </w:t>
      </w:r>
      <w:r w:rsidR="007275CA">
        <w:t xml:space="preserve">a </w:t>
      </w:r>
      <w:r w:rsidR="00E541B3">
        <w:t xml:space="preserve">test that </w:t>
      </w:r>
      <w:r w:rsidR="007275CA">
        <w:t xml:space="preserve">does </w:t>
      </w:r>
      <w:r w:rsidR="00E541B3">
        <w:t>find errors. Finding an error can be</w:t>
      </w:r>
      <w:r w:rsidR="0091717C">
        <w:t xml:space="preserve"> </w:t>
      </w:r>
      <w:r w:rsidR="00E541B3">
        <w:t>frustrating</w:t>
      </w:r>
      <w:r w:rsidR="007275CA">
        <w:t xml:space="preserve"> at </w:t>
      </w:r>
      <w:r w:rsidR="007275CA">
        <w:lastRenderedPageBreak/>
        <w:t>times</w:t>
      </w:r>
      <w:r w:rsidR="00E541B3">
        <w:t xml:space="preserve">, but </w:t>
      </w:r>
      <w:r w:rsidR="00A2643E">
        <w:t>finding and correcting errors</w:t>
      </w:r>
      <w:r w:rsidR="00E541B3">
        <w:t xml:space="preserve"> means the final product will be </w:t>
      </w:r>
      <w:r w:rsidR="0064529B">
        <w:t>at its</w:t>
      </w:r>
      <w:r w:rsidR="00E541B3">
        <w:t xml:space="preserve"> best when </w:t>
      </w:r>
      <w:r w:rsidR="000B2485">
        <w:t>it is</w:t>
      </w:r>
      <w:r w:rsidR="00E541B3">
        <w:t xml:space="preserve"> time to</w:t>
      </w:r>
      <w:r w:rsidR="0091717C">
        <w:t xml:space="preserve"> </w:t>
      </w:r>
      <w:r w:rsidR="00E541B3">
        <w:t>submit</w:t>
      </w:r>
      <w:r w:rsidR="0064529B">
        <w:t>/release</w:t>
      </w:r>
      <w:r w:rsidR="00E541B3">
        <w:t xml:space="preserve"> it. </w:t>
      </w:r>
      <w:r w:rsidR="0091717C">
        <w:t>All</w:t>
      </w:r>
      <w:r w:rsidR="00E541B3">
        <w:t xml:space="preserve"> my tests followed a similar flow which started with </w:t>
      </w:r>
      <w:r w:rsidR="00170D94">
        <w:t>setting</w:t>
      </w:r>
      <w:r w:rsidR="00CE3D36">
        <w:t xml:space="preserve"> pass and </w:t>
      </w:r>
      <w:r w:rsidR="00170D94">
        <w:t xml:space="preserve">fail </w:t>
      </w:r>
      <w:r w:rsidR="00994275">
        <w:t>values</w:t>
      </w:r>
      <w:r w:rsidR="00E541B3">
        <w:t xml:space="preserve"> followed by @Test</w:t>
      </w:r>
      <w:r w:rsidR="000B2485">
        <w:t>s</w:t>
      </w:r>
      <w:r w:rsidR="00077E3E">
        <w:t xml:space="preserve"> to make sure the functions</w:t>
      </w:r>
      <w:r w:rsidR="00050D5E">
        <w:t xml:space="preserve"> work </w:t>
      </w:r>
      <w:r w:rsidR="003A590F">
        <w:t>properly,</w:t>
      </w:r>
      <w:r w:rsidR="00077E3E">
        <w:t xml:space="preserve"> </w:t>
      </w:r>
      <w:r w:rsidR="004C13DB">
        <w:t xml:space="preserve">and objects </w:t>
      </w:r>
      <w:r w:rsidR="00050D5E">
        <w:t>are assigned the correct values</w:t>
      </w:r>
      <w:r w:rsidR="00994275">
        <w:t xml:space="preserve"> and </w:t>
      </w:r>
      <w:r w:rsidR="00C71D67">
        <w:t>if not, the program responds appropriately</w:t>
      </w:r>
      <w:r w:rsidR="00E541B3">
        <w:t>.</w:t>
      </w:r>
      <w:r w:rsidR="0091717C">
        <w:t xml:space="preserve"> </w:t>
      </w:r>
    </w:p>
    <w:p w14:paraId="1973EFF1" w14:textId="360CD7DF" w:rsidR="00E541B3" w:rsidRDefault="00E541B3" w:rsidP="00E5064E">
      <w:pPr>
        <w:pStyle w:val="BodyText"/>
        <w:ind w:firstLine="720"/>
        <w:jc w:val="both"/>
      </w:pPr>
      <w:r>
        <w:t>Junit testing</w:t>
      </w:r>
      <w:r w:rsidR="00887375">
        <w:t xml:space="preserve"> was the main form of testing I used</w:t>
      </w:r>
      <w:r w:rsidR="00E70CEC">
        <w:t xml:space="preserve"> for my projects.</w:t>
      </w:r>
      <w:r>
        <w:t xml:space="preserve"> </w:t>
      </w:r>
      <w:r w:rsidR="00E70CEC">
        <w:t>This</w:t>
      </w:r>
      <w:r>
        <w:t xml:space="preserve"> is a form of dynamic testing. </w:t>
      </w:r>
      <w:r w:rsidR="008335BE">
        <w:t>Other forms of testing</w:t>
      </w:r>
      <w:r w:rsidR="00C53381">
        <w:t xml:space="preserve"> would be </w:t>
      </w:r>
      <w:r w:rsidR="004351F2">
        <w:t xml:space="preserve">white </w:t>
      </w:r>
      <w:r w:rsidR="002F1DCD">
        <w:t>box</w:t>
      </w:r>
      <w:r w:rsidR="004351F2">
        <w:t xml:space="preserve"> and black</w:t>
      </w:r>
      <w:r w:rsidR="002F1DCD">
        <w:t xml:space="preserve"> box testing.</w:t>
      </w:r>
      <w:r w:rsidR="0091717C">
        <w:t xml:space="preserve"> </w:t>
      </w:r>
      <w:r w:rsidR="00CE2015">
        <w:t>White box testing can be</w:t>
      </w:r>
      <w:r w:rsidR="008F15F9">
        <w:t xml:space="preserve"> time-consuming</w:t>
      </w:r>
      <w:r w:rsidR="002E34D3">
        <w:t>. I would</w:t>
      </w:r>
      <w:r>
        <w:t xml:space="preserve"> only</w:t>
      </w:r>
      <w:r w:rsidR="0091717C">
        <w:t xml:space="preserve"> </w:t>
      </w:r>
      <w:r>
        <w:t xml:space="preserve">use </w:t>
      </w:r>
      <w:r w:rsidR="001953C3">
        <w:t>it</w:t>
      </w:r>
      <w:r>
        <w:t xml:space="preserve"> on assignments or projects that had more relaxed time constraints</w:t>
      </w:r>
      <w:r w:rsidR="00633EBF">
        <w:t xml:space="preserve"> having only a week to </w:t>
      </w:r>
      <w:r w:rsidR="00EB5771">
        <w:t>perform multiple types of testing can be difficult</w:t>
      </w:r>
      <w:r>
        <w:t>. White box testing is</w:t>
      </w:r>
      <w:r w:rsidR="0091717C">
        <w:t xml:space="preserve"> </w:t>
      </w:r>
      <w:r>
        <w:t xml:space="preserve">ideal for regular program updates that add new features to a system like </w:t>
      </w:r>
      <w:r w:rsidR="0034093A">
        <w:t>smartphone</w:t>
      </w:r>
      <w:r>
        <w:t xml:space="preserve"> software</w:t>
      </w:r>
      <w:r w:rsidR="0091717C">
        <w:t xml:space="preserve"> </w:t>
      </w:r>
      <w:r w:rsidR="0034093A">
        <w:t>updates for example</w:t>
      </w:r>
      <w:r>
        <w:t xml:space="preserve">. Since </w:t>
      </w:r>
      <w:r w:rsidR="0034093A">
        <w:t xml:space="preserve">white box testing </w:t>
      </w:r>
      <w:r>
        <w:t>requires internal structure knowledge of the software, it is usually performed</w:t>
      </w:r>
      <w:r w:rsidR="0091717C">
        <w:t xml:space="preserve"> </w:t>
      </w:r>
      <w:r>
        <w:t xml:space="preserve">by developers who are familiar with the </w:t>
      </w:r>
      <w:r w:rsidR="00E23F1B">
        <w:t xml:space="preserve">actual </w:t>
      </w:r>
      <w:r>
        <w:t>code</w:t>
      </w:r>
      <w:r w:rsidR="00A932DC">
        <w:t xml:space="preserve"> instead of </w:t>
      </w:r>
      <w:r w:rsidR="00710A91">
        <w:t>software testers</w:t>
      </w:r>
      <w:r>
        <w:t xml:space="preserve">. Black box testing is </w:t>
      </w:r>
      <w:r w:rsidR="0018700D">
        <w:t>also a</w:t>
      </w:r>
      <w:r>
        <w:t xml:space="preserve"> functionality</w:t>
      </w:r>
      <w:r w:rsidR="0091717C">
        <w:t xml:space="preserve"> </w:t>
      </w:r>
      <w:r>
        <w:t xml:space="preserve">test </w:t>
      </w:r>
      <w:r w:rsidR="0018700D">
        <w:t>that</w:t>
      </w:r>
      <w:r>
        <w:t xml:space="preserve"> </w:t>
      </w:r>
      <w:r w:rsidR="0018700D">
        <w:t>helps</w:t>
      </w:r>
      <w:r>
        <w:t xml:space="preserve"> determine how the system is performing</w:t>
      </w:r>
      <w:r w:rsidR="00EB7B27">
        <w:t>. However, this form of testing</w:t>
      </w:r>
      <w:r>
        <w:t xml:space="preserve"> does not require </w:t>
      </w:r>
      <w:r w:rsidR="009B6029">
        <w:t xml:space="preserve">any </w:t>
      </w:r>
      <w:r>
        <w:t>knowledge of the</w:t>
      </w:r>
      <w:r w:rsidR="0091717C">
        <w:t xml:space="preserve"> </w:t>
      </w:r>
      <w:r>
        <w:t>internal structure</w:t>
      </w:r>
      <w:r w:rsidR="004616B8">
        <w:t xml:space="preserve"> of the program</w:t>
      </w:r>
      <w:r>
        <w:t xml:space="preserve"> </w:t>
      </w:r>
      <w:r w:rsidR="008815CD">
        <w:t>and</w:t>
      </w:r>
      <w:r>
        <w:t xml:space="preserve"> is </w:t>
      </w:r>
      <w:r w:rsidR="008815CD">
        <w:t>usually</w:t>
      </w:r>
      <w:r>
        <w:t xml:space="preserve"> performed by software testers</w:t>
      </w:r>
      <w:r w:rsidR="00710A91">
        <w:t xml:space="preserve"> instead of the </w:t>
      </w:r>
      <w:r w:rsidR="004601BA">
        <w:t>developers</w:t>
      </w:r>
      <w:r>
        <w:t xml:space="preserve">. </w:t>
      </w:r>
      <w:r w:rsidR="004601BA">
        <w:t xml:space="preserve">Black box testing </w:t>
      </w:r>
      <w:r>
        <w:t>can</w:t>
      </w:r>
      <w:r w:rsidR="0091717C">
        <w:t xml:space="preserve"> </w:t>
      </w:r>
      <w:r>
        <w:t xml:space="preserve">be automated and typically does not take a lot of time to </w:t>
      </w:r>
      <w:r w:rsidR="0091717C">
        <w:t>complete,</w:t>
      </w:r>
      <w:r>
        <w:t xml:space="preserve"> which makes it ideal for</w:t>
      </w:r>
      <w:r w:rsidR="0091717C">
        <w:t xml:space="preserve"> </w:t>
      </w:r>
      <w:r>
        <w:t>urgent updates to software such as security patches</w:t>
      </w:r>
      <w:r w:rsidR="00136148">
        <w:t xml:space="preserve"> or urgent hotfixes</w:t>
      </w:r>
      <w:r>
        <w:t xml:space="preserve"> where time is a major factor.</w:t>
      </w:r>
      <w:r w:rsidR="0091717C">
        <w:t xml:space="preserve"> </w:t>
      </w:r>
      <w:r>
        <w:t xml:space="preserve">Testing management is </w:t>
      </w:r>
      <w:r w:rsidR="00136148">
        <w:t>vital</w:t>
      </w:r>
      <w:r>
        <w:t xml:space="preserve"> </w:t>
      </w:r>
      <w:r w:rsidR="0091717C">
        <w:t>to</w:t>
      </w:r>
      <w:r>
        <w:t xml:space="preserve"> developing a successful piece of</w:t>
      </w:r>
      <w:r w:rsidR="0091717C">
        <w:t xml:space="preserve"> </w:t>
      </w:r>
      <w:r>
        <w:t xml:space="preserve">software. Without carefully </w:t>
      </w:r>
      <w:r w:rsidR="008C4AA8">
        <w:t>managed</w:t>
      </w:r>
      <w:r>
        <w:t xml:space="preserve"> testing a software developer runs the risk of releasing</w:t>
      </w:r>
      <w:r w:rsidR="0091717C">
        <w:t xml:space="preserve"> </w:t>
      </w:r>
      <w:r>
        <w:t>software that is full of bugs</w:t>
      </w:r>
      <w:r w:rsidR="00342367">
        <w:t xml:space="preserve"> and defects</w:t>
      </w:r>
      <w:r>
        <w:t xml:space="preserve"> or does not </w:t>
      </w:r>
      <w:r w:rsidR="00342367">
        <w:t>function</w:t>
      </w:r>
      <w:r>
        <w:t xml:space="preserve"> </w:t>
      </w:r>
      <w:r w:rsidR="000052C2">
        <w:t>properly</w:t>
      </w:r>
      <w:r>
        <w:t xml:space="preserve">. </w:t>
      </w:r>
      <w:r w:rsidR="0091717C">
        <w:t>It is</w:t>
      </w:r>
      <w:r>
        <w:t xml:space="preserve"> important to </w:t>
      </w:r>
      <w:r w:rsidR="000052C2">
        <w:t xml:space="preserve">perform </w:t>
      </w:r>
      <w:r>
        <w:t>regular test</w:t>
      </w:r>
      <w:r w:rsidR="000052C2">
        <w:t>ing on our</w:t>
      </w:r>
      <w:r>
        <w:t xml:space="preserve"> software</w:t>
      </w:r>
      <w:r w:rsidR="0091717C">
        <w:t xml:space="preserve"> </w:t>
      </w:r>
      <w:r>
        <w:t xml:space="preserve">so </w:t>
      </w:r>
      <w:r w:rsidR="000052C2">
        <w:t>we</w:t>
      </w:r>
      <w:r>
        <w:t xml:space="preserve"> can catch errors as they occur instead of waiting until the end of the </w:t>
      </w:r>
      <w:r w:rsidR="002E34D3">
        <w:t>software development life cycle</w:t>
      </w:r>
      <w:r>
        <w:t xml:space="preserve">. </w:t>
      </w:r>
      <w:r w:rsidR="0091717C">
        <w:t>It is</w:t>
      </w:r>
      <w:r>
        <w:t xml:space="preserve"> important</w:t>
      </w:r>
      <w:r w:rsidR="0091717C">
        <w:t xml:space="preserve"> </w:t>
      </w:r>
      <w:r>
        <w:t xml:space="preserve">to </w:t>
      </w:r>
      <w:r w:rsidR="00164D5A">
        <w:t>have</w:t>
      </w:r>
      <w:r>
        <w:t xml:space="preserve"> a testing strategy </w:t>
      </w:r>
      <w:r w:rsidR="0091717C">
        <w:t>that</w:t>
      </w:r>
      <w:r>
        <w:t xml:space="preserve"> includes </w:t>
      </w:r>
      <w:r w:rsidR="00FE4751">
        <w:t>which</w:t>
      </w:r>
      <w:r>
        <w:t xml:space="preserve"> kind of testing will be used, how often</w:t>
      </w:r>
      <w:r w:rsidR="00A9250E">
        <w:t xml:space="preserve"> testing will be performed</w:t>
      </w:r>
      <w:r w:rsidR="0091717C">
        <w:t>,</w:t>
      </w:r>
      <w:r>
        <w:t xml:space="preserve"> and who will </w:t>
      </w:r>
      <w:r w:rsidR="00DF474B">
        <w:t>oversee</w:t>
      </w:r>
      <w:r w:rsidR="00A9250E">
        <w:t xml:space="preserve"> and </w:t>
      </w:r>
      <w:r w:rsidR="00DF474B">
        <w:t>conduct</w:t>
      </w:r>
      <w:r>
        <w:t xml:space="preserve"> the testing. There are test management tools</w:t>
      </w:r>
      <w:r w:rsidR="0091717C">
        <w:t xml:space="preserve"> </w:t>
      </w:r>
      <w:r>
        <w:t xml:space="preserve">such as Xray and </w:t>
      </w:r>
      <w:proofErr w:type="spellStart"/>
      <w:r>
        <w:t>Testpad</w:t>
      </w:r>
      <w:proofErr w:type="spellEnd"/>
      <w:r>
        <w:t xml:space="preserve"> </w:t>
      </w:r>
      <w:r w:rsidR="0091717C">
        <w:t>that</w:t>
      </w:r>
      <w:r w:rsidR="00164D5A">
        <w:t xml:space="preserve"> </w:t>
      </w:r>
      <w:r w:rsidR="00164D5A">
        <w:lastRenderedPageBreak/>
        <w:t>can</w:t>
      </w:r>
      <w:r>
        <w:t xml:space="preserve"> help developers keep</w:t>
      </w:r>
      <w:r w:rsidR="003A0249">
        <w:t xml:space="preserve"> their</w:t>
      </w:r>
      <w:r>
        <w:t xml:space="preserve"> testing </w:t>
      </w:r>
      <w:r w:rsidR="003A0249">
        <w:t xml:space="preserve">process </w:t>
      </w:r>
      <w:r>
        <w:t>organized and efficient.</w:t>
      </w:r>
      <w:r w:rsidR="0091717C">
        <w:t xml:space="preserve"> </w:t>
      </w:r>
      <w:r>
        <w:t xml:space="preserve">Additionally, </w:t>
      </w:r>
      <w:r w:rsidR="009B4FD7">
        <w:t xml:space="preserve">there are </w:t>
      </w:r>
      <w:r w:rsidR="0091717C">
        <w:t xml:space="preserve">automated testing tools such as </w:t>
      </w:r>
      <w:proofErr w:type="spellStart"/>
      <w:r w:rsidR="0091717C">
        <w:t>HeadSpin</w:t>
      </w:r>
      <w:proofErr w:type="spellEnd"/>
      <w:r w:rsidR="0091717C">
        <w:t xml:space="preserve"> and Selenium </w:t>
      </w:r>
      <w:r w:rsidR="009B4FD7">
        <w:t xml:space="preserve">which </w:t>
      </w:r>
      <w:r w:rsidR="0091717C">
        <w:t xml:space="preserve">strive to make functional application testing more effective while </w:t>
      </w:r>
      <w:r w:rsidR="009566A0">
        <w:t>allowing for</w:t>
      </w:r>
      <w:r>
        <w:t xml:space="preserve"> more frequent</w:t>
      </w:r>
      <w:r w:rsidR="0091717C">
        <w:t xml:space="preserve"> </w:t>
      </w:r>
      <w:r>
        <w:t>testing.</w:t>
      </w:r>
    </w:p>
    <w:p w14:paraId="6C1BA6AD" w14:textId="19026394" w:rsidR="00E541B3" w:rsidRDefault="006A269D" w:rsidP="0091717C">
      <w:pPr>
        <w:pStyle w:val="BodyText"/>
        <w:jc w:val="both"/>
      </w:pPr>
      <w:r>
        <w:t>This project was a challenge and w</w:t>
      </w:r>
      <w:r w:rsidR="00E541B3">
        <w:t xml:space="preserve">hile I was working on </w:t>
      </w:r>
      <w:r>
        <w:t>it</w:t>
      </w:r>
      <w:r w:rsidR="00E541B3">
        <w:t xml:space="preserve">, I had to </w:t>
      </w:r>
      <w:r w:rsidR="00CF2598">
        <w:t>make sure I maintained</w:t>
      </w:r>
      <w:r w:rsidR="00E541B3">
        <w:t xml:space="preserve"> a mindset that was focused on</w:t>
      </w:r>
      <w:r w:rsidR="0091717C">
        <w:t xml:space="preserve"> </w:t>
      </w:r>
      <w:r w:rsidR="00E541B3">
        <w:t>determining what was wrong with my code</w:t>
      </w:r>
      <w:r w:rsidR="008F4D19">
        <w:t xml:space="preserve"> and making sure my tests were </w:t>
      </w:r>
      <w:r w:rsidR="004A7783">
        <w:t>having the appropriate coverage</w:t>
      </w:r>
      <w:r w:rsidR="00E541B3">
        <w:t xml:space="preserve">. I admit </w:t>
      </w:r>
      <w:r w:rsidR="00587785">
        <w:t>that</w:t>
      </w:r>
      <w:r w:rsidR="00E541B3">
        <w:t xml:space="preserve"> </w:t>
      </w:r>
      <w:r w:rsidR="00587785">
        <w:t xml:space="preserve">I </w:t>
      </w:r>
      <w:r w:rsidR="00E541B3">
        <w:t>f</w:t>
      </w:r>
      <w:r w:rsidR="00587785">
        <w:t>ell</w:t>
      </w:r>
      <w:r w:rsidR="00E541B3">
        <w:t xml:space="preserve"> prey to developer bias and </w:t>
      </w:r>
      <w:r w:rsidR="00587785">
        <w:t>got</w:t>
      </w:r>
      <w:r w:rsidR="0091717C">
        <w:t xml:space="preserve"> </w:t>
      </w:r>
      <w:r w:rsidR="00E541B3">
        <w:t>swept up in the excitement of creating an application without focusing much on bugs and</w:t>
      </w:r>
      <w:r w:rsidR="0091717C">
        <w:t xml:space="preserve"> </w:t>
      </w:r>
      <w:r w:rsidR="00E541B3">
        <w:t>functionality</w:t>
      </w:r>
      <w:r w:rsidR="00915796">
        <w:t xml:space="preserve"> and during the first stages of the project </w:t>
      </w:r>
      <w:proofErr w:type="gramStart"/>
      <w:r w:rsidR="00915796">
        <w:t xml:space="preserve">missed </w:t>
      </w:r>
      <w:r w:rsidR="001A493F">
        <w:t>out on</w:t>
      </w:r>
      <w:proofErr w:type="gramEnd"/>
      <w:r w:rsidR="001A493F">
        <w:t xml:space="preserve"> some important tests</w:t>
      </w:r>
      <w:r w:rsidR="00E541B3">
        <w:t xml:space="preserve">. Because of the </w:t>
      </w:r>
      <w:r w:rsidR="0091717C">
        <w:t>number</w:t>
      </w:r>
      <w:r w:rsidR="00E541B3">
        <w:t xml:space="preserve"> of </w:t>
      </w:r>
      <w:r w:rsidR="0091717C">
        <w:t>objects</w:t>
      </w:r>
      <w:r w:rsidR="00E541B3">
        <w:t xml:space="preserve"> that I was testing I had to focus on the small</w:t>
      </w:r>
      <w:r w:rsidR="0091717C">
        <w:t xml:space="preserve"> </w:t>
      </w:r>
      <w:r w:rsidR="00E541B3">
        <w:t xml:space="preserve">details and not just being satisfied with </w:t>
      </w:r>
      <w:r w:rsidR="0091717C">
        <w:t xml:space="preserve">the </w:t>
      </w:r>
      <w:r w:rsidR="00E541B3">
        <w:t>code that runs. I instead focused my mindset on a more</w:t>
      </w:r>
      <w:r w:rsidR="0091717C">
        <w:t xml:space="preserve"> </w:t>
      </w:r>
      <w:r w:rsidR="00E541B3">
        <w:t xml:space="preserve">granular approach to </w:t>
      </w:r>
      <w:r w:rsidR="0091717C">
        <w:t>certifying</w:t>
      </w:r>
      <w:r w:rsidR="00E541B3">
        <w:t xml:space="preserve"> that each element of the code was performing exactly as expected.</w:t>
      </w:r>
    </w:p>
    <w:p w14:paraId="5DAEBBD1" w14:textId="77A3CBC2" w:rsidR="00E541B3" w:rsidRDefault="00E541B3" w:rsidP="0091717C">
      <w:pPr>
        <w:pStyle w:val="BodyText"/>
        <w:jc w:val="both"/>
      </w:pPr>
      <w:r>
        <w:t>Creating and implementing the tests in this course was often overwhelming and</w:t>
      </w:r>
      <w:r w:rsidR="0091717C">
        <w:t xml:space="preserve"> </w:t>
      </w:r>
      <w:r w:rsidR="002D5F85">
        <w:t>quite</w:t>
      </w:r>
      <w:r>
        <w:t xml:space="preserve"> stressful</w:t>
      </w:r>
      <w:r w:rsidR="002D5F85">
        <w:t xml:space="preserve"> at times</w:t>
      </w:r>
      <w:r>
        <w:t xml:space="preserve">. However, </w:t>
      </w:r>
      <w:r w:rsidR="002D5F85">
        <w:t xml:space="preserve">I </w:t>
      </w:r>
      <w:r w:rsidR="00BB367E">
        <w:t>am</w:t>
      </w:r>
      <w:r>
        <w:t xml:space="preserve"> </w:t>
      </w:r>
      <w:r w:rsidR="002D5F85">
        <w:t>committed</w:t>
      </w:r>
      <w:r>
        <w:t xml:space="preserve"> to </w:t>
      </w:r>
      <w:r w:rsidR="002D5F85">
        <w:t>learning</w:t>
      </w:r>
      <w:r>
        <w:t xml:space="preserve"> as much about the software</w:t>
      </w:r>
      <w:r w:rsidR="0091717C">
        <w:t xml:space="preserve"> </w:t>
      </w:r>
      <w:r>
        <w:t>development life cycle as possible</w:t>
      </w:r>
      <w:r w:rsidR="00BB367E">
        <w:t xml:space="preserve"> and so</w:t>
      </w:r>
      <w:r w:rsidR="0091717C">
        <w:t xml:space="preserve"> I </w:t>
      </w:r>
      <w:r w:rsidR="00BB367E">
        <w:t xml:space="preserve">have </w:t>
      </w:r>
      <w:r w:rsidR="0091717C">
        <w:t>made</w:t>
      </w:r>
      <w:r>
        <w:t xml:space="preserve"> it to the end of this </w:t>
      </w:r>
      <w:r w:rsidR="006A1B9A">
        <w:t>course even though I struggled along the way to get here</w:t>
      </w:r>
      <w:r>
        <w:t>. I am glad I stuck through it and kept a</w:t>
      </w:r>
      <w:r w:rsidR="0091717C">
        <w:t xml:space="preserve"> </w:t>
      </w:r>
      <w:r>
        <w:t xml:space="preserve">positive mindset because I am certain the </w:t>
      </w:r>
      <w:r w:rsidR="0091717C">
        <w:t>knowledge,</w:t>
      </w:r>
      <w:r>
        <w:t xml:space="preserve"> I gained from this course will be very</w:t>
      </w:r>
      <w:r w:rsidR="0091717C">
        <w:t xml:space="preserve"> </w:t>
      </w:r>
      <w:r>
        <w:t>helpful to me in my future career.</w:t>
      </w:r>
      <w:r w:rsidR="005B1B49">
        <w:t xml:space="preserve"> I am grateful </w:t>
      </w:r>
      <w:r w:rsidR="006F35E6">
        <w:t xml:space="preserve">I stuck with it and </w:t>
      </w:r>
      <w:r w:rsidR="006A304F">
        <w:t xml:space="preserve">have learned a lot about the testing process and just how </w:t>
      </w:r>
      <w:r w:rsidR="00733FFB">
        <w:t>thorough</w:t>
      </w:r>
      <w:r w:rsidR="006A304F">
        <w:t xml:space="preserve"> and thoughtful it needs to be to have </w:t>
      </w:r>
      <w:r w:rsidR="00733FFB">
        <w:t xml:space="preserve">a quality testing phase. </w:t>
      </w:r>
    </w:p>
    <w:p w14:paraId="5FE868D6" w14:textId="77777777" w:rsidR="0091717C" w:rsidRDefault="0091717C" w:rsidP="0091717C">
      <w:pPr>
        <w:pStyle w:val="BodyText"/>
        <w:jc w:val="both"/>
        <w:rPr>
          <w:b/>
          <w:bCs/>
        </w:rPr>
      </w:pPr>
    </w:p>
    <w:p w14:paraId="1FF70889" w14:textId="77777777" w:rsidR="0091717C" w:rsidRDefault="0091717C" w:rsidP="0091717C">
      <w:pPr>
        <w:pStyle w:val="BodyText"/>
        <w:jc w:val="both"/>
        <w:rPr>
          <w:b/>
          <w:bCs/>
        </w:rPr>
      </w:pPr>
    </w:p>
    <w:p w14:paraId="59575C12" w14:textId="77777777" w:rsidR="0091717C" w:rsidRDefault="0091717C" w:rsidP="00E541B3">
      <w:pPr>
        <w:pStyle w:val="BodyText"/>
        <w:rPr>
          <w:b/>
          <w:bCs/>
        </w:rPr>
      </w:pPr>
    </w:p>
    <w:p w14:paraId="09E69211" w14:textId="77777777" w:rsidR="0091717C" w:rsidRDefault="0091717C" w:rsidP="00E541B3">
      <w:pPr>
        <w:pStyle w:val="BodyText"/>
        <w:rPr>
          <w:b/>
          <w:bCs/>
        </w:rPr>
      </w:pPr>
    </w:p>
    <w:p w14:paraId="1881D115" w14:textId="77777777" w:rsidR="003A0249" w:rsidRDefault="003A0249" w:rsidP="0091717C">
      <w:pPr>
        <w:pStyle w:val="BodyText"/>
        <w:ind w:firstLine="0"/>
        <w:rPr>
          <w:b/>
          <w:bCs/>
        </w:rPr>
      </w:pPr>
    </w:p>
    <w:p w14:paraId="037C9E60" w14:textId="448A52E8" w:rsidR="00E541B3" w:rsidRDefault="00E541B3" w:rsidP="0091717C">
      <w:pPr>
        <w:pStyle w:val="BodyText"/>
        <w:jc w:val="center"/>
        <w:rPr>
          <w:b/>
          <w:bCs/>
        </w:rPr>
      </w:pPr>
      <w:r w:rsidRPr="0091717C">
        <w:rPr>
          <w:b/>
          <w:bCs/>
        </w:rPr>
        <w:lastRenderedPageBreak/>
        <w:t>References</w:t>
      </w:r>
    </w:p>
    <w:p w14:paraId="6786FAB0" w14:textId="6DEF8EAF" w:rsidR="00287F85" w:rsidRPr="00647902" w:rsidRDefault="0076385F" w:rsidP="00647902">
      <w:pPr>
        <w:pStyle w:val="BodyText"/>
        <w:ind w:left="720" w:hanging="720"/>
      </w:pPr>
      <w:r w:rsidRPr="0076385F">
        <w:t>Clear and present danger: why we refused to give up. (2002, February 7). Computer Weekly.</w:t>
      </w:r>
      <w:r w:rsidRPr="0076385F">
        <w:t xml:space="preserve"> </w:t>
      </w:r>
      <w:r w:rsidR="002E63AD" w:rsidRPr="002E63AD">
        <w:t>https://eds-s-ebscohost-com.ezproxy.snhu.edu/eds/detail/detail?vid=0&amp;sid=fd9d5df2-9370-4a53-9199-706c0e4c4489%40redis&amp;bdata=JnNpdGU9ZWRzLWxpdmUmc2NvcGU9c2l0ZQ%3d%3d#AN=edsbig.A82751984&amp;db=edsbig</w:t>
      </w:r>
    </w:p>
    <w:p w14:paraId="0BB6594A" w14:textId="0F7C8133" w:rsidR="00E541B3" w:rsidRPr="00E541B3" w:rsidRDefault="00E541B3" w:rsidP="0091717C">
      <w:pPr>
        <w:pStyle w:val="BodyText"/>
        <w:ind w:left="547" w:hanging="547"/>
      </w:pPr>
      <w:r>
        <w:t>Jain, M. (n.d.). Differences between Black Box Testing vs White Box Testing. Retrieved from</w:t>
      </w:r>
      <w:r w:rsidR="0091717C">
        <w:t xml:space="preserve"> </w:t>
      </w:r>
      <w:proofErr w:type="spellStart"/>
      <w:r>
        <w:t>GeeksForGeeks</w:t>
      </w:r>
      <w:proofErr w:type="spellEnd"/>
      <w:r>
        <w:t xml:space="preserve">: </w:t>
      </w:r>
      <w:r w:rsidR="00A3530F" w:rsidRPr="00A3530F">
        <w:t>https://www.geeksforgeeks.org/differences-between-black-box-testing-vs-white-box-testing/</w:t>
      </w:r>
      <w:r>
        <w:cr/>
      </w:r>
    </w:p>
    <w:sectPr w:rsidR="00E541B3" w:rsidRPr="00E541B3" w:rsidSect="001D5854">
      <w:headerReference w:type="default" r:id="rId7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F3312" w14:textId="77777777" w:rsidR="000C6075" w:rsidRDefault="000C6075">
      <w:r>
        <w:separator/>
      </w:r>
    </w:p>
  </w:endnote>
  <w:endnote w:type="continuationSeparator" w:id="0">
    <w:p w14:paraId="67A1484E" w14:textId="77777777" w:rsidR="000C6075" w:rsidRDefault="000C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45BBF" w14:textId="77777777" w:rsidR="000C6075" w:rsidRDefault="000C6075">
      <w:r>
        <w:separator/>
      </w:r>
    </w:p>
  </w:footnote>
  <w:footnote w:type="continuationSeparator" w:id="0">
    <w:p w14:paraId="5239C036" w14:textId="77777777" w:rsidR="000C6075" w:rsidRDefault="000C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21CF6" w14:textId="3D9E5E75" w:rsidR="0022263D" w:rsidRDefault="0022263D">
    <w:pPr>
      <w:pStyle w:val="Header"/>
      <w:jc w:val="right"/>
    </w:pPr>
    <w:r>
      <w:t xml:space="preserve">Lucia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A713323" w14:textId="77777777" w:rsidR="001D5854" w:rsidRPr="001D5854" w:rsidRDefault="001D5854" w:rsidP="001D58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A5E2E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7A3C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EE0C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414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6AE0B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50A6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2B3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C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DC7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6A8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820DB3"/>
    <w:multiLevelType w:val="hybridMultilevel"/>
    <w:tmpl w:val="45F64BB2"/>
    <w:lvl w:ilvl="0" w:tplc="395493AA">
      <w:start w:val="1"/>
      <w:numFmt w:val="decimal"/>
      <w:pStyle w:val="Numberedlist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4610702"/>
    <w:multiLevelType w:val="hybridMultilevel"/>
    <w:tmpl w:val="27E60BB0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2113044337">
    <w:abstractNumId w:val="9"/>
  </w:num>
  <w:num w:numId="2" w16cid:durableId="1462960449">
    <w:abstractNumId w:val="7"/>
  </w:num>
  <w:num w:numId="3" w16cid:durableId="1428967937">
    <w:abstractNumId w:val="6"/>
  </w:num>
  <w:num w:numId="4" w16cid:durableId="881092691">
    <w:abstractNumId w:val="5"/>
  </w:num>
  <w:num w:numId="5" w16cid:durableId="2001424791">
    <w:abstractNumId w:val="4"/>
  </w:num>
  <w:num w:numId="6" w16cid:durableId="1226525740">
    <w:abstractNumId w:val="8"/>
  </w:num>
  <w:num w:numId="7" w16cid:durableId="1827669558">
    <w:abstractNumId w:val="3"/>
  </w:num>
  <w:num w:numId="8" w16cid:durableId="1847286295">
    <w:abstractNumId w:val="2"/>
  </w:num>
  <w:num w:numId="9" w16cid:durableId="1664891892">
    <w:abstractNumId w:val="1"/>
  </w:num>
  <w:num w:numId="10" w16cid:durableId="962268123">
    <w:abstractNumId w:val="0"/>
  </w:num>
  <w:num w:numId="11" w16cid:durableId="1925186511">
    <w:abstractNumId w:val="11"/>
  </w:num>
  <w:num w:numId="12" w16cid:durableId="1202742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41B3"/>
    <w:rsid w:val="000052C2"/>
    <w:rsid w:val="00012E75"/>
    <w:rsid w:val="000430E7"/>
    <w:rsid w:val="00050D5E"/>
    <w:rsid w:val="0005557E"/>
    <w:rsid w:val="00077E3E"/>
    <w:rsid w:val="00083425"/>
    <w:rsid w:val="0008629A"/>
    <w:rsid w:val="00097642"/>
    <w:rsid w:val="000A7EC3"/>
    <w:rsid w:val="000B2485"/>
    <w:rsid w:val="000C6075"/>
    <w:rsid w:val="000F71C8"/>
    <w:rsid w:val="000F789A"/>
    <w:rsid w:val="00136148"/>
    <w:rsid w:val="0014491C"/>
    <w:rsid w:val="00145EC8"/>
    <w:rsid w:val="00164D5A"/>
    <w:rsid w:val="00170D94"/>
    <w:rsid w:val="0018700D"/>
    <w:rsid w:val="001953C3"/>
    <w:rsid w:val="001A493F"/>
    <w:rsid w:val="001A6BB1"/>
    <w:rsid w:val="001D5854"/>
    <w:rsid w:val="001E5BEE"/>
    <w:rsid w:val="001E5DAE"/>
    <w:rsid w:val="001F37EE"/>
    <w:rsid w:val="00200FC9"/>
    <w:rsid w:val="0022263D"/>
    <w:rsid w:val="0023624E"/>
    <w:rsid w:val="002817B1"/>
    <w:rsid w:val="00287F85"/>
    <w:rsid w:val="00294355"/>
    <w:rsid w:val="002D5F85"/>
    <w:rsid w:val="002E34D3"/>
    <w:rsid w:val="002E63AD"/>
    <w:rsid w:val="002F1DCD"/>
    <w:rsid w:val="00311A4D"/>
    <w:rsid w:val="0034093A"/>
    <w:rsid w:val="00342367"/>
    <w:rsid w:val="00387F53"/>
    <w:rsid w:val="003A0249"/>
    <w:rsid w:val="003A590F"/>
    <w:rsid w:val="00400A5A"/>
    <w:rsid w:val="004029F2"/>
    <w:rsid w:val="00425C62"/>
    <w:rsid w:val="004351F2"/>
    <w:rsid w:val="00447E91"/>
    <w:rsid w:val="004601BA"/>
    <w:rsid w:val="004616B8"/>
    <w:rsid w:val="0047406D"/>
    <w:rsid w:val="00485DEB"/>
    <w:rsid w:val="004A65E4"/>
    <w:rsid w:val="004A7783"/>
    <w:rsid w:val="004C13DB"/>
    <w:rsid w:val="004D1C9F"/>
    <w:rsid w:val="00506B8C"/>
    <w:rsid w:val="005207BE"/>
    <w:rsid w:val="00565628"/>
    <w:rsid w:val="00572052"/>
    <w:rsid w:val="00587785"/>
    <w:rsid w:val="005935CF"/>
    <w:rsid w:val="005A77D8"/>
    <w:rsid w:val="005B1B49"/>
    <w:rsid w:val="005D0894"/>
    <w:rsid w:val="005D0AF5"/>
    <w:rsid w:val="005D1FA4"/>
    <w:rsid w:val="0063136F"/>
    <w:rsid w:val="00633EBF"/>
    <w:rsid w:val="0064529B"/>
    <w:rsid w:val="00647902"/>
    <w:rsid w:val="00684982"/>
    <w:rsid w:val="006A1B9A"/>
    <w:rsid w:val="006A269D"/>
    <w:rsid w:val="006A304F"/>
    <w:rsid w:val="006F35E6"/>
    <w:rsid w:val="006F5309"/>
    <w:rsid w:val="00700991"/>
    <w:rsid w:val="00710A91"/>
    <w:rsid w:val="007275CA"/>
    <w:rsid w:val="00733FFB"/>
    <w:rsid w:val="0076385F"/>
    <w:rsid w:val="007B79BD"/>
    <w:rsid w:val="007E6FF5"/>
    <w:rsid w:val="008335BE"/>
    <w:rsid w:val="00860B0C"/>
    <w:rsid w:val="008615DF"/>
    <w:rsid w:val="008815CD"/>
    <w:rsid w:val="00887375"/>
    <w:rsid w:val="008C3A64"/>
    <w:rsid w:val="008C4AA8"/>
    <w:rsid w:val="008F15F9"/>
    <w:rsid w:val="008F4D19"/>
    <w:rsid w:val="00915796"/>
    <w:rsid w:val="0091717C"/>
    <w:rsid w:val="009566A0"/>
    <w:rsid w:val="009834A2"/>
    <w:rsid w:val="00987CF2"/>
    <w:rsid w:val="00994275"/>
    <w:rsid w:val="009B4FD7"/>
    <w:rsid w:val="009B6029"/>
    <w:rsid w:val="009E0692"/>
    <w:rsid w:val="009F21A2"/>
    <w:rsid w:val="00A06F75"/>
    <w:rsid w:val="00A2643E"/>
    <w:rsid w:val="00A35016"/>
    <w:rsid w:val="00A3530F"/>
    <w:rsid w:val="00A61E31"/>
    <w:rsid w:val="00A9250E"/>
    <w:rsid w:val="00A932DC"/>
    <w:rsid w:val="00A96C5F"/>
    <w:rsid w:val="00AB04C8"/>
    <w:rsid w:val="00AE1C55"/>
    <w:rsid w:val="00AF6DB8"/>
    <w:rsid w:val="00B07252"/>
    <w:rsid w:val="00B13707"/>
    <w:rsid w:val="00B42D94"/>
    <w:rsid w:val="00B454B7"/>
    <w:rsid w:val="00B94611"/>
    <w:rsid w:val="00BB367E"/>
    <w:rsid w:val="00BF59A9"/>
    <w:rsid w:val="00C16C3C"/>
    <w:rsid w:val="00C53381"/>
    <w:rsid w:val="00C55D39"/>
    <w:rsid w:val="00C67653"/>
    <w:rsid w:val="00C71D67"/>
    <w:rsid w:val="00C96D4C"/>
    <w:rsid w:val="00CA49C9"/>
    <w:rsid w:val="00CE2015"/>
    <w:rsid w:val="00CE3D36"/>
    <w:rsid w:val="00CF2598"/>
    <w:rsid w:val="00CF527F"/>
    <w:rsid w:val="00CF7654"/>
    <w:rsid w:val="00D35BEF"/>
    <w:rsid w:val="00D7278A"/>
    <w:rsid w:val="00D82AE7"/>
    <w:rsid w:val="00DB3D7C"/>
    <w:rsid w:val="00DF474B"/>
    <w:rsid w:val="00E232FB"/>
    <w:rsid w:val="00E23F1B"/>
    <w:rsid w:val="00E2706F"/>
    <w:rsid w:val="00E365A5"/>
    <w:rsid w:val="00E5064E"/>
    <w:rsid w:val="00E51C89"/>
    <w:rsid w:val="00E541B3"/>
    <w:rsid w:val="00E70CEC"/>
    <w:rsid w:val="00EA6C2A"/>
    <w:rsid w:val="00EB2932"/>
    <w:rsid w:val="00EB5771"/>
    <w:rsid w:val="00EB7B27"/>
    <w:rsid w:val="00EC26C6"/>
    <w:rsid w:val="00F00B2E"/>
    <w:rsid w:val="00F11ECB"/>
    <w:rsid w:val="00F3595B"/>
    <w:rsid w:val="00F571CA"/>
    <w:rsid w:val="00F611E9"/>
    <w:rsid w:val="00F62C8A"/>
    <w:rsid w:val="00F64810"/>
    <w:rsid w:val="00F83AAF"/>
    <w:rsid w:val="00FA7F58"/>
    <w:rsid w:val="00FB441E"/>
    <w:rsid w:val="00FC2CE2"/>
    <w:rsid w:val="00FE4751"/>
    <w:rsid w:val="00FE5443"/>
    <w:rsid w:val="00FF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510B6"/>
  <w15:chartTrackingRefBased/>
  <w15:docId w15:val="{DE6749EE-307A-4831-8F35-185FCA13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uiPriority="16" w:qFormat="1"/>
    <w:lsdException w:name="Subtitle" w:uiPriority="18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BodyText"/>
    <w:link w:val="Heading1Char"/>
    <w:qFormat/>
    <w:rsid w:val="00400A5A"/>
    <w:pPr>
      <w:spacing w:line="480" w:lineRule="auto"/>
      <w:jc w:val="center"/>
      <w:outlineLvl w:val="0"/>
    </w:pPr>
    <w:rPr>
      <w:rFonts w:ascii="Times New Roman" w:hAnsi="Times New Roman"/>
    </w:rPr>
  </w:style>
  <w:style w:type="paragraph" w:styleId="Heading2">
    <w:name w:val="heading 2"/>
    <w:basedOn w:val="Normal"/>
    <w:next w:val="Normal"/>
    <w:qFormat/>
    <w:rsid w:val="001D5854"/>
    <w:pPr>
      <w:spacing w:line="480" w:lineRule="auto"/>
      <w:outlineLvl w:val="1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D5854"/>
    <w:pPr>
      <w:spacing w:line="480" w:lineRule="auto"/>
      <w:ind w:firstLine="54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link w:val="Heading1"/>
    <w:rsid w:val="001D5854"/>
    <w:rPr>
      <w:sz w:val="24"/>
      <w:lang w:val="en-US" w:eastAsia="en-US" w:bidi="ar-SA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Numberedlist">
    <w:name w:val="Numbered list"/>
    <w:basedOn w:val="Normal"/>
    <w:rsid w:val="001D5854"/>
    <w:pPr>
      <w:numPr>
        <w:numId w:val="12"/>
      </w:numPr>
      <w:spacing w:line="480" w:lineRule="auto"/>
    </w:pPr>
    <w:rPr>
      <w:rFonts w:ascii="Times New Roman" w:hAnsi="Times New Roman"/>
    </w:rPr>
  </w:style>
  <w:style w:type="character" w:customStyle="1" w:styleId="BodyTextChar">
    <w:name w:val="Body Text Char"/>
    <w:link w:val="BodyText"/>
    <w:rsid w:val="001D5854"/>
    <w:rPr>
      <w:sz w:val="24"/>
      <w:lang w:val="en-US" w:eastAsia="en-US" w:bidi="ar-SA"/>
    </w:rPr>
  </w:style>
  <w:style w:type="paragraph" w:styleId="BlockText">
    <w:name w:val="Block Text"/>
    <w:basedOn w:val="BodyText"/>
    <w:link w:val="BlockTextChar"/>
    <w:rsid w:val="00DB3D7C"/>
    <w:pPr>
      <w:ind w:firstLine="0"/>
    </w:pPr>
  </w:style>
  <w:style w:type="paragraph" w:customStyle="1" w:styleId="Quotation">
    <w:name w:val="Quotation"/>
    <w:basedOn w:val="BodyText"/>
    <w:rsid w:val="00FA7F58"/>
    <w:pPr>
      <w:ind w:left="547" w:firstLine="0"/>
    </w:pPr>
  </w:style>
  <w:style w:type="character" w:customStyle="1" w:styleId="BlockTextChar">
    <w:name w:val="Block Text Char"/>
    <w:link w:val="BlockText"/>
    <w:rsid w:val="00FA7F58"/>
    <w:rPr>
      <w:sz w:val="24"/>
      <w:lang w:val="en-US" w:eastAsia="en-US" w:bidi="ar-SA"/>
    </w:rPr>
  </w:style>
  <w:style w:type="paragraph" w:customStyle="1" w:styleId="Reference">
    <w:name w:val="Reference"/>
    <w:basedOn w:val="BodyText"/>
    <w:rsid w:val="00F00B2E"/>
    <w:pPr>
      <w:ind w:left="547" w:hanging="547"/>
    </w:pPr>
  </w:style>
  <w:style w:type="character" w:customStyle="1" w:styleId="HeaderChar">
    <w:name w:val="Header Char"/>
    <w:link w:val="Header"/>
    <w:uiPriority w:val="99"/>
    <w:rsid w:val="00E541B3"/>
    <w:rPr>
      <w:rFonts w:ascii="Times New Roman" w:hAnsi="Times New Roman"/>
      <w:sz w:val="24"/>
    </w:rPr>
  </w:style>
  <w:style w:type="paragraph" w:customStyle="1" w:styleId="SectionTitle">
    <w:name w:val="Section Title"/>
    <w:basedOn w:val="Normal"/>
    <w:next w:val="Normal"/>
    <w:uiPriority w:val="15"/>
    <w:qFormat/>
    <w:rsid w:val="00E541B3"/>
    <w:pPr>
      <w:pageBreakBefore/>
      <w:spacing w:line="480" w:lineRule="auto"/>
      <w:jc w:val="center"/>
      <w:outlineLvl w:val="0"/>
    </w:pPr>
    <w:rPr>
      <w:rFonts w:ascii="Calibri" w:eastAsia="SimSun" w:hAnsi="Calibri"/>
      <w:b/>
      <w:sz w:val="22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16"/>
    <w:qFormat/>
    <w:rsid w:val="00E541B3"/>
    <w:pPr>
      <w:spacing w:line="480" w:lineRule="auto"/>
      <w:contextualSpacing/>
      <w:jc w:val="center"/>
    </w:pPr>
    <w:rPr>
      <w:rFonts w:ascii="Calibri" w:eastAsia="SimSun" w:hAnsi="Calibri"/>
      <w:b/>
      <w:color w:val="000000"/>
      <w:sz w:val="22"/>
      <w:szCs w:val="24"/>
      <w:lang w:eastAsia="ja-JP"/>
    </w:rPr>
  </w:style>
  <w:style w:type="character" w:customStyle="1" w:styleId="TitleChar">
    <w:name w:val="Title Char"/>
    <w:link w:val="Title"/>
    <w:uiPriority w:val="16"/>
    <w:rsid w:val="00E541B3"/>
    <w:rPr>
      <w:rFonts w:ascii="Calibri" w:eastAsia="SimSun" w:hAnsi="Calibri"/>
      <w:b/>
      <w:color w:val="000000"/>
      <w:sz w:val="22"/>
      <w:szCs w:val="24"/>
      <w:lang w:eastAsia="ja-JP"/>
    </w:rPr>
  </w:style>
  <w:style w:type="paragraph" w:customStyle="1" w:styleId="Title2">
    <w:name w:val="Title 2"/>
    <w:basedOn w:val="Normal"/>
    <w:uiPriority w:val="1"/>
    <w:qFormat/>
    <w:rsid w:val="00E541B3"/>
    <w:pPr>
      <w:spacing w:line="480" w:lineRule="auto"/>
      <w:jc w:val="center"/>
    </w:pPr>
    <w:rPr>
      <w:rFonts w:ascii="Calibri" w:eastAsia="SimSun" w:hAnsi="Calibri"/>
      <w:color w:val="000000"/>
      <w:sz w:val="22"/>
      <w:szCs w:val="24"/>
      <w:lang w:eastAsia="ja-JP"/>
    </w:rPr>
  </w:style>
  <w:style w:type="paragraph" w:styleId="Subtitle">
    <w:name w:val="Subtitle"/>
    <w:basedOn w:val="Normal"/>
    <w:next w:val="Normal"/>
    <w:link w:val="SubtitleChar"/>
    <w:uiPriority w:val="18"/>
    <w:qFormat/>
    <w:rsid w:val="00E541B3"/>
    <w:pPr>
      <w:spacing w:line="480" w:lineRule="auto"/>
      <w:jc w:val="center"/>
    </w:pPr>
    <w:rPr>
      <w:rFonts w:ascii="Calibri" w:eastAsia="Calibri" w:hAnsi="Calibri" w:cs="Calibri"/>
      <w:color w:val="000000"/>
      <w:sz w:val="22"/>
      <w:szCs w:val="22"/>
      <w:lang w:eastAsia="ja-JP"/>
    </w:rPr>
  </w:style>
  <w:style w:type="character" w:customStyle="1" w:styleId="SubtitleChar">
    <w:name w:val="Subtitle Char"/>
    <w:link w:val="Subtitle"/>
    <w:uiPriority w:val="18"/>
    <w:rsid w:val="00E541B3"/>
    <w:rPr>
      <w:rFonts w:ascii="Calibri" w:eastAsia="Calibri" w:hAnsi="Calibri" w:cs="Calibri"/>
      <w:color w:val="000000"/>
      <w:sz w:val="22"/>
      <w:szCs w:val="22"/>
      <w:lang w:eastAsia="ja-JP"/>
    </w:rPr>
  </w:style>
  <w:style w:type="character" w:styleId="UnresolvedMention">
    <w:name w:val="Unresolved Mention"/>
    <w:uiPriority w:val="99"/>
    <w:semiHidden/>
    <w:unhideWhenUsed/>
    <w:rsid w:val="00917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luc\AppData\Roaming\Microsoft\Templates\APA%20paper%20forma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paper format</Template>
  <TotalTime>0</TotalTime>
  <Pages>5</Pages>
  <Words>1067</Words>
  <Characters>5426</Characters>
  <Application>Microsoft Office Word</Application>
  <DocSecurity>0</DocSecurity>
  <Lines>104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vanguard university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Lucia</dc:creator>
  <cp:keywords/>
  <dc:description/>
  <cp:lastModifiedBy>Daniel Lucia</cp:lastModifiedBy>
  <cp:revision>3</cp:revision>
  <cp:lastPrinted>2002-05-11T21:16:00Z</cp:lastPrinted>
  <dcterms:created xsi:type="dcterms:W3CDTF">2023-10-15T16:50:00Z</dcterms:created>
  <dcterms:modified xsi:type="dcterms:W3CDTF">2023-10-15T16:50:00Z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TC100763231033</vt:lpwstr>
  </property>
  <property fmtid="{D5CDD505-2E9C-101B-9397-08002B2CF9AE}" pid="3" name="GrammarlyDocumentId">
    <vt:lpwstr>2fcaa6ae-51a6-4e75-81bb-0b22bf34c9e3</vt:lpwstr>
  </property>
</Properties>
</file>